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C7E8BF" w14:textId="77777777" w:rsidR="00D077E9" w:rsidRPr="00E83555" w:rsidRDefault="00D077E9" w:rsidP="00D70D02">
      <w:pPr>
        <w:rPr>
          <w:color w:val="256D9D" w:themeColor="accent2" w:themeShade="BF"/>
        </w:rPr>
      </w:pPr>
      <w:r w:rsidRPr="00E83555">
        <w:rPr>
          <w:noProof/>
          <w:color w:val="256D9D" w:themeColor="accent2" w:themeShade="BF"/>
        </w:rPr>
        <w:drawing>
          <wp:anchor distT="0" distB="0" distL="114300" distR="114300" simplePos="0" relativeHeight="251658240" behindDoc="1" locked="0" layoutInCell="1" allowOverlap="1" wp14:anchorId="233779BC" wp14:editId="15A02DC6">
            <wp:simplePos x="0" y="0"/>
            <wp:positionH relativeFrom="column">
              <wp:posOffset>-746760</wp:posOffset>
            </wp:positionH>
            <wp:positionV relativeFrom="page">
              <wp:align>top</wp:align>
            </wp:positionV>
            <wp:extent cx="7886700" cy="6674485"/>
            <wp:effectExtent l="0" t="0" r="0" b="0"/>
            <wp:wrapNone/>
            <wp:docPr id="1" name="Picture 1" descr="Close-up of circuit 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lose-up of circuit boar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6885" cy="6674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E83555" w:rsidRPr="00E83555" w14:paraId="7BB3C9D1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E38CA97" w14:textId="77777777" w:rsidR="00D077E9" w:rsidRPr="00E83555" w:rsidRDefault="00D077E9" w:rsidP="00D077E9">
            <w:pPr>
              <w:rPr>
                <w:color w:val="256D9D" w:themeColor="accent2" w:themeShade="BF"/>
              </w:rPr>
            </w:pPr>
            <w:r w:rsidRPr="00E83555">
              <w:rPr>
                <w:noProof/>
                <w:color w:val="256D9D" w:themeColor="accent2" w:themeShade="BF"/>
              </w:rPr>
              <mc:AlternateContent>
                <mc:Choice Requires="wps">
                  <w:drawing>
                    <wp:inline distT="0" distB="0" distL="0" distR="0" wp14:anchorId="6CC6D8AD" wp14:editId="155DE835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A70D35A" w14:textId="6A31BE8C" w:rsidR="00D077E9" w:rsidRPr="00E83555" w:rsidRDefault="00646FBC" w:rsidP="00E83555">
                                  <w:pPr>
                                    <w:pStyle w:val="Title"/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256D9D" w:themeColor="accent2" w:themeShade="BF"/>
                                      <w:sz w:val="44"/>
                                      <w:szCs w:val="36"/>
                                    </w:rPr>
                                  </w:pPr>
                                  <w:r w:rsidRPr="00E83555">
                                    <w:rPr>
                                      <w:rFonts w:asciiTheme="minorHAnsi" w:hAnsiTheme="minorHAnsi" w:cstheme="minorHAnsi"/>
                                      <w:color w:val="256D9D" w:themeColor="accent2" w:themeShade="BF"/>
                                      <w:sz w:val="44"/>
                                      <w:szCs w:val="36"/>
                                    </w:rPr>
                                    <w:t xml:space="preserve">Lesson 8: </w:t>
                                  </w:r>
                                  <w:r w:rsidR="00531CBA" w:rsidRPr="00E83555">
                                    <w:rPr>
                                      <w:rFonts w:asciiTheme="minorHAnsi" w:hAnsiTheme="minorHAnsi" w:cstheme="minorHAnsi"/>
                                      <w:color w:val="256D9D" w:themeColor="accent2" w:themeShade="BF"/>
                                      <w:sz w:val="44"/>
                                      <w:szCs w:val="36"/>
                                    </w:rPr>
                                    <w:t>SEO Audit of an E-commerce Website</w:t>
                                  </w:r>
                                </w:p>
                                <w:p w14:paraId="2568DF1E" w14:textId="779DC7B8" w:rsidR="00D077E9" w:rsidRPr="00E83555" w:rsidRDefault="00531CBA" w:rsidP="00E83555">
                                  <w:pPr>
                                    <w:pStyle w:val="Title"/>
                                    <w:spacing w:after="0"/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256D9D" w:themeColor="accent2" w:themeShade="BF"/>
                                      <w:sz w:val="44"/>
                                      <w:szCs w:val="36"/>
                                    </w:rPr>
                                  </w:pPr>
                                  <w:r w:rsidRPr="00E83555">
                                    <w:rPr>
                                      <w:rFonts w:asciiTheme="minorHAnsi" w:hAnsiTheme="minorHAnsi" w:cstheme="minorHAnsi"/>
                                      <w:color w:val="256D9D" w:themeColor="accent2" w:themeShade="BF"/>
                                      <w:sz w:val="44"/>
                                      <w:szCs w:val="36"/>
                                    </w:rPr>
                                    <w:t>2021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CC6D8A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" filled="f" stroked="f" strokeweight=".5pt">
                      <v:textbox>
                        <w:txbxContent>
                          <w:p w14:paraId="0A70D35A" w14:textId="6A31BE8C" w:rsidR="00D077E9" w:rsidRPr="00E83555" w:rsidRDefault="00646FBC" w:rsidP="00E83555">
                            <w:pPr>
                              <w:pStyle w:val="Title"/>
                              <w:jc w:val="center"/>
                              <w:rPr>
                                <w:rFonts w:asciiTheme="minorHAnsi" w:hAnsiTheme="minorHAnsi" w:cstheme="minorHAnsi"/>
                                <w:color w:val="256D9D" w:themeColor="accent2" w:themeShade="BF"/>
                                <w:sz w:val="44"/>
                                <w:szCs w:val="36"/>
                              </w:rPr>
                            </w:pPr>
                            <w:r w:rsidRPr="00E83555">
                              <w:rPr>
                                <w:rFonts w:asciiTheme="minorHAnsi" w:hAnsiTheme="minorHAnsi" w:cstheme="minorHAnsi"/>
                                <w:color w:val="256D9D" w:themeColor="accent2" w:themeShade="BF"/>
                                <w:sz w:val="44"/>
                                <w:szCs w:val="36"/>
                              </w:rPr>
                              <w:t xml:space="preserve">Lesson 8: </w:t>
                            </w:r>
                            <w:r w:rsidR="00531CBA" w:rsidRPr="00E83555">
                              <w:rPr>
                                <w:rFonts w:asciiTheme="minorHAnsi" w:hAnsiTheme="minorHAnsi" w:cstheme="minorHAnsi"/>
                                <w:color w:val="256D9D" w:themeColor="accent2" w:themeShade="BF"/>
                                <w:sz w:val="44"/>
                                <w:szCs w:val="36"/>
                              </w:rPr>
                              <w:t>SEO Audit of an E-commerce Website</w:t>
                            </w:r>
                          </w:p>
                          <w:p w14:paraId="2568DF1E" w14:textId="779DC7B8" w:rsidR="00D077E9" w:rsidRPr="00E83555" w:rsidRDefault="00531CBA" w:rsidP="00E83555">
                            <w:pPr>
                              <w:pStyle w:val="Title"/>
                              <w:spacing w:after="0"/>
                              <w:jc w:val="center"/>
                              <w:rPr>
                                <w:rFonts w:asciiTheme="minorHAnsi" w:hAnsiTheme="minorHAnsi" w:cstheme="minorHAnsi"/>
                                <w:color w:val="256D9D" w:themeColor="accent2" w:themeShade="BF"/>
                                <w:sz w:val="44"/>
                                <w:szCs w:val="36"/>
                              </w:rPr>
                            </w:pPr>
                            <w:r w:rsidRPr="00E83555">
                              <w:rPr>
                                <w:rFonts w:asciiTheme="minorHAnsi" w:hAnsiTheme="minorHAnsi" w:cstheme="minorHAnsi"/>
                                <w:color w:val="256D9D" w:themeColor="accent2" w:themeShade="BF"/>
                                <w:sz w:val="44"/>
                                <w:szCs w:val="36"/>
                              </w:rPr>
                              <w:t>2021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3C0EF93" w14:textId="77777777" w:rsidR="00D077E9" w:rsidRPr="00E83555" w:rsidRDefault="00D077E9" w:rsidP="00D077E9">
            <w:pPr>
              <w:rPr>
                <w:color w:val="256D9D" w:themeColor="accent2" w:themeShade="BF"/>
              </w:rPr>
            </w:pPr>
            <w:r w:rsidRPr="00E83555">
              <w:rPr>
                <w:noProof/>
                <w:color w:val="256D9D" w:themeColor="accent2" w:themeShade="BF"/>
              </w:rPr>
              <mc:AlternateContent>
                <mc:Choice Requires="wps">
                  <w:drawing>
                    <wp:inline distT="0" distB="0" distL="0" distR="0" wp14:anchorId="1A88B19C" wp14:editId="09127A8D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221D47C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E83555" w:rsidRPr="00E83555" w14:paraId="6177F836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B525AF3" w14:textId="7CF7148E" w:rsidR="00D077E9" w:rsidRPr="00E83555" w:rsidRDefault="000378E3" w:rsidP="00D077E9">
            <w:pPr>
              <w:rPr>
                <w:noProof/>
                <w:color w:val="256D9D" w:themeColor="accent2" w:themeShade="BF"/>
              </w:rPr>
            </w:pPr>
            <w:r w:rsidRPr="00E83555">
              <w:rPr>
                <w:noProof/>
                <w:color w:val="256D9D" w:themeColor="accent2" w:themeShade="BF"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5331BC53" wp14:editId="57C9985A">
                      <wp:simplePos x="0" y="0"/>
                      <wp:positionH relativeFrom="column">
                        <wp:posOffset>-205105</wp:posOffset>
                      </wp:positionH>
                      <wp:positionV relativeFrom="page">
                        <wp:posOffset>-1726565</wp:posOffset>
                      </wp:positionV>
                      <wp:extent cx="3938905" cy="8267700"/>
                      <wp:effectExtent l="0" t="0" r="4445" b="0"/>
                      <wp:wrapNone/>
                      <wp:docPr id="3" name="Rectangle 3" descr="white rectangle for text on cov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267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2D7A840" id="Rectangle 3" o:spid="_x0000_s1026" alt="white rectangle for text on cover" style="position:absolute;margin-left:-16.15pt;margin-top:-135.95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" fillcolor="white [3212]" stroked="f" strokeweight="2pt">
                      <w10:wrap anchory="page"/>
                    </v:rect>
                  </w:pict>
                </mc:Fallback>
              </mc:AlternateContent>
            </w:r>
          </w:p>
        </w:tc>
      </w:tr>
      <w:tr w:rsidR="00E83555" w:rsidRPr="00E83555" w14:paraId="4EBCFFA1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color w:val="256D9D" w:themeColor="accent2" w:themeShade="BF"/>
              </w:rPr>
              <w:id w:val="1080870105"/>
              <w:placeholder>
                <w:docPart w:val="5313F3CC39444037AB34D49CD8FB4C54"/>
              </w:placeholder>
              <w15:appearance w15:val="hidden"/>
            </w:sdtPr>
            <w:sdtEndPr>
              <w:rPr>
                <w:color w:val="256D9D" w:themeColor="accent2" w:themeShade="BF"/>
              </w:rPr>
            </w:sdtEndPr>
            <w:sdtContent>
              <w:p w14:paraId="527A2AF3" w14:textId="02B13819" w:rsidR="00D077E9" w:rsidRPr="00E83555" w:rsidRDefault="00D077E9" w:rsidP="00D077E9">
                <w:pPr>
                  <w:rPr>
                    <w:color w:val="256D9D" w:themeColor="accent2" w:themeShade="BF"/>
                  </w:rPr>
                </w:pPr>
                <w:r w:rsidRPr="00E83555">
                  <w:rPr>
                    <w:rStyle w:val="SubtitleChar"/>
                    <w:b w:val="0"/>
                    <w:color w:val="256D9D" w:themeColor="accent2" w:themeShade="BF"/>
                  </w:rPr>
                  <w:fldChar w:fldCharType="begin"/>
                </w:r>
                <w:r w:rsidRPr="00E83555">
                  <w:rPr>
                    <w:rStyle w:val="SubtitleChar"/>
                    <w:b w:val="0"/>
                    <w:color w:val="256D9D" w:themeColor="accent2" w:themeShade="BF"/>
                  </w:rPr>
                  <w:instrText xml:space="preserve"> DATE  \@ "MMMM d"  \* MERGEFORMAT </w:instrText>
                </w:r>
                <w:r w:rsidRPr="00E83555">
                  <w:rPr>
                    <w:rStyle w:val="SubtitleChar"/>
                    <w:b w:val="0"/>
                    <w:color w:val="256D9D" w:themeColor="accent2" w:themeShade="BF"/>
                  </w:rPr>
                  <w:fldChar w:fldCharType="separate"/>
                </w:r>
                <w:r w:rsidR="007229EF">
                  <w:rPr>
                    <w:rStyle w:val="SubtitleChar"/>
                    <w:b w:val="0"/>
                    <w:noProof/>
                    <w:color w:val="256D9D" w:themeColor="accent2" w:themeShade="BF"/>
                  </w:rPr>
                  <w:t>March 14</w:t>
                </w:r>
                <w:r w:rsidRPr="00E83555">
                  <w:rPr>
                    <w:rStyle w:val="SubtitleChar"/>
                    <w:b w:val="0"/>
                    <w:color w:val="256D9D" w:themeColor="accent2" w:themeShade="BF"/>
                  </w:rPr>
                  <w:fldChar w:fldCharType="end"/>
                </w:r>
              </w:p>
            </w:sdtContent>
          </w:sdt>
          <w:p w14:paraId="53A1DD85" w14:textId="25E9DD2D" w:rsidR="00D077E9" w:rsidRPr="00E83555" w:rsidRDefault="00D077E9" w:rsidP="00D077E9">
            <w:pPr>
              <w:rPr>
                <w:noProof/>
                <w:color w:val="256D9D" w:themeColor="accent2" w:themeShade="BF"/>
                <w:sz w:val="10"/>
                <w:szCs w:val="10"/>
              </w:rPr>
            </w:pPr>
            <w:r w:rsidRPr="00E83555">
              <w:rPr>
                <w:noProof/>
                <w:color w:val="256D9D" w:themeColor="accent2" w:themeShade="BF"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24F434A3" wp14:editId="28DD47DF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19FFE0F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sdt>
            <w:sdtPr>
              <w:rPr>
                <w:color w:val="256D9D" w:themeColor="accent2" w:themeShade="BF"/>
              </w:rPr>
              <w:id w:val="-1740469667"/>
              <w:placeholder>
                <w:docPart w:val="D045677F12D64206A11F7671B2FA8E99"/>
              </w:placeholder>
              <w15:appearance w15:val="hidden"/>
            </w:sdtPr>
            <w:sdtEndPr>
              <w:rPr>
                <w:color w:val="256D9D" w:themeColor="accent2" w:themeShade="BF"/>
              </w:rPr>
            </w:sdtEndPr>
            <w:sdtContent>
              <w:p w14:paraId="2986043E" w14:textId="6D49D6D2" w:rsidR="000378E3" w:rsidRPr="00E83555" w:rsidRDefault="00AF1D6B" w:rsidP="000378E3">
                <w:pPr>
                  <w:rPr>
                    <w:color w:val="256D9D" w:themeColor="accent2" w:themeShade="BF"/>
                  </w:rPr>
                </w:pPr>
                <w:r w:rsidRPr="00E83555">
                  <w:rPr>
                    <w:noProof/>
                    <w:color w:val="256D9D" w:themeColor="accent2" w:themeShade="BF"/>
                  </w:rPr>
                  <w:drawing>
                    <wp:anchor distT="0" distB="0" distL="114300" distR="114300" simplePos="0" relativeHeight="251661312" behindDoc="0" locked="0" layoutInCell="1" allowOverlap="1" wp14:anchorId="17CF0615" wp14:editId="0DC6FF6F">
                      <wp:simplePos x="0" y="0"/>
                      <wp:positionH relativeFrom="column">
                        <wp:posOffset>2852420</wp:posOffset>
                      </wp:positionH>
                      <wp:positionV relativeFrom="paragraph">
                        <wp:posOffset>85725</wp:posOffset>
                      </wp:positionV>
                      <wp:extent cx="643890" cy="643890"/>
                      <wp:effectExtent l="0" t="0" r="3810" b="3810"/>
                      <wp:wrapNone/>
                      <wp:docPr id="12" name="Graphic 20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3D65186-AB5A-4584-87C3-0FAA2992263B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" name="Graphic 201">
                                <a:extLst>
                                  <a:ext uri="{FF2B5EF4-FFF2-40B4-BE49-F238E27FC236}">
                                    <a16:creationId xmlns:a16="http://schemas.microsoft.com/office/drawing/2014/main" id="{F3D65186-AB5A-4584-87C3-0FAA2992263B}"/>
                                  </a:ext>
                                </a:extLst>
                              </pic:cNvPr>
                              <pic:cNvPicPr/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43890" cy="64389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 w:rsidR="000378E3" w:rsidRPr="00E83555">
                  <w:rPr>
                    <w:color w:val="256D9D" w:themeColor="accent2" w:themeShade="BF"/>
                  </w:rPr>
                  <w:t xml:space="preserve">Authored by: </w:t>
                </w:r>
                <w:sdt>
                  <w:sdtPr>
                    <w:rPr>
                      <w:color w:val="256D9D" w:themeColor="accent2" w:themeShade="BF"/>
                    </w:rPr>
                    <w:alias w:val="Your Name"/>
                    <w:tag w:val="Your Name"/>
                    <w:id w:val="-180584491"/>
                    <w:placeholder>
                      <w:docPart w:val="2F433DE4C1074D7A9523672036D8B402"/>
                    </w:placeholder>
                    <w:dataBinding w:prefixMappings="xmlns:ns0='http://schemas.microsoft.com/office/2006/coverPageProps' " w:xpath="/ns0:CoverPageProperties[1]/ns0:CompanyFax[1]" w:storeItemID="{55AF091B-3C7A-41E3-B477-F2FDAA23CFDA}"/>
                    <w15:appearance w15:val="hidden"/>
                    <w:text w:multiLine="1"/>
                  </w:sdtPr>
                  <w:sdtEndPr>
                    <w:rPr>
                      <w:color w:val="256D9D" w:themeColor="accent2" w:themeShade="BF"/>
                    </w:rPr>
                  </w:sdtEndPr>
                  <w:sdtContent>
                    <w:r w:rsidR="000378E3" w:rsidRPr="00E83555">
                      <w:rPr>
                        <w:color w:val="256D9D" w:themeColor="accent2" w:themeShade="BF"/>
                      </w:rPr>
                      <w:t>Kubilay Cagatay</w:t>
                    </w:r>
                  </w:sdtContent>
                </w:sdt>
              </w:p>
              <w:p w14:paraId="39E75A1A" w14:textId="5A7E6A5C" w:rsidR="00281DE9" w:rsidRPr="00E83555" w:rsidRDefault="00531CBA" w:rsidP="00D077E9">
                <w:pPr>
                  <w:rPr>
                    <w:color w:val="256D9D" w:themeColor="accent2" w:themeShade="BF"/>
                  </w:rPr>
                </w:pPr>
                <w:r w:rsidRPr="00E83555">
                  <w:rPr>
                    <w:color w:val="256D9D" w:themeColor="accent2" w:themeShade="BF"/>
                  </w:rPr>
                  <w:t>KC Consulting</w:t>
                </w:r>
              </w:p>
              <w:p w14:paraId="3EC327F5" w14:textId="7FCFD7FD" w:rsidR="000378E3" w:rsidRPr="00E83555" w:rsidRDefault="000378E3" w:rsidP="00D077E9">
                <w:pPr>
                  <w:rPr>
                    <w:color w:val="256D9D" w:themeColor="accent2" w:themeShade="BF"/>
                  </w:rPr>
                </w:pPr>
                <w:r w:rsidRPr="00E83555">
                  <w:rPr>
                    <w:color w:val="256D9D" w:themeColor="accent2" w:themeShade="BF"/>
                  </w:rPr>
                  <w:t>1234 Main St., San Diego, CA 92111</w:t>
                </w:r>
              </w:p>
              <w:p w14:paraId="639E081C" w14:textId="23AAF616" w:rsidR="000378E3" w:rsidRPr="00E83555" w:rsidRDefault="000378E3" w:rsidP="00D077E9">
                <w:pPr>
                  <w:rPr>
                    <w:color w:val="256D9D" w:themeColor="accent2" w:themeShade="BF"/>
                  </w:rPr>
                </w:pPr>
                <w:r w:rsidRPr="00E83555">
                  <w:rPr>
                    <w:color w:val="256D9D" w:themeColor="accent2" w:themeShade="BF"/>
                  </w:rPr>
                  <w:t>(619)555-5555</w:t>
                </w:r>
              </w:p>
              <w:p w14:paraId="03BC282A" w14:textId="54230C43" w:rsidR="00D077E9" w:rsidRPr="00E83555" w:rsidRDefault="00E95255" w:rsidP="00D077E9">
                <w:pPr>
                  <w:rPr>
                    <w:color w:val="256D9D" w:themeColor="accent2" w:themeShade="BF"/>
                  </w:rPr>
                </w:pPr>
              </w:p>
            </w:sdtContent>
          </w:sdt>
          <w:p w14:paraId="707189B6" w14:textId="77777777" w:rsidR="00D077E9" w:rsidRPr="00E83555" w:rsidRDefault="00D077E9" w:rsidP="000378E3">
            <w:pPr>
              <w:rPr>
                <w:noProof/>
                <w:color w:val="256D9D" w:themeColor="accent2" w:themeShade="BF"/>
                <w:sz w:val="10"/>
                <w:szCs w:val="10"/>
              </w:rPr>
            </w:pPr>
          </w:p>
        </w:tc>
      </w:tr>
    </w:tbl>
    <w:p w14:paraId="50B584E3" w14:textId="5E653FB4" w:rsidR="009F1F95" w:rsidRPr="00E83555" w:rsidRDefault="00463D92" w:rsidP="009F1F95">
      <w:pPr>
        <w:spacing w:after="200"/>
        <w:rPr>
          <w:color w:val="256D9D" w:themeColor="accent2" w:themeShade="BF"/>
        </w:rPr>
      </w:pPr>
      <w:r w:rsidRPr="00E83555">
        <w:rPr>
          <w:noProof/>
          <w:color w:val="256D9D" w:themeColor="accent2" w:themeShade="BF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FF66678" wp14:editId="439D6A0B">
                <wp:simplePos x="0" y="0"/>
                <wp:positionH relativeFrom="page">
                  <wp:align>right</wp:align>
                </wp:positionH>
                <wp:positionV relativeFrom="page">
                  <wp:posOffset>6667500</wp:posOffset>
                </wp:positionV>
                <wp:extent cx="7787640" cy="3374390"/>
                <wp:effectExtent l="0" t="0" r="381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7640" cy="337439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52069B" id="Rectangle 2" o:spid="_x0000_s1026" alt="colored rectangle" style="position:absolute;margin-left:562pt;margin-top:525pt;width:613.2pt;height:265.7pt;z-index:-251657216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" fillcolor="#3a8ea9 [2407]" stroked="f">
                <w10:wrap anchorx="page" anchory="page"/>
              </v:rect>
            </w:pict>
          </mc:Fallback>
        </mc:AlternateContent>
      </w:r>
      <w:r w:rsidR="00D077E9" w:rsidRPr="00E83555">
        <w:rPr>
          <w:color w:val="256D9D" w:themeColor="accent2" w:themeShade="BF"/>
        </w:rPr>
        <w:br w:type="page"/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475D74" w:rsidRPr="00E83555" w14:paraId="41C9DF67" w14:textId="77777777" w:rsidTr="00A370C4">
        <w:trPr>
          <w:trHeight w:val="5931"/>
        </w:trPr>
        <w:tc>
          <w:tcPr>
            <w:tcW w:w="9999" w:type="dxa"/>
          </w:tcPr>
          <w:sdt>
            <w:sdtPr>
              <w:rPr>
                <w:rFonts w:asciiTheme="minorHAnsi" w:hAnsiTheme="minorHAnsi"/>
                <w:b w:val="0"/>
                <w:color w:val="256D9D" w:themeColor="accent2" w:themeShade="BF"/>
                <w:kern w:val="0"/>
                <w:sz w:val="36"/>
                <w:szCs w:val="26"/>
              </w:rPr>
              <w:id w:val="-1966036685"/>
              <w:placeholder>
                <w:docPart w:val="D04E3C6DB85749E3B2E25A2ADD6474D3"/>
              </w:placeholder>
              <w15:dataBinding w:prefixMappings="xmlns:ns0='http://schemas.microsoft.com/temp/samples' " w:xpath="/ns0:employees[1]/ns0:employee[1]/ns0:CompanyName[1]" w:storeItemID="{00000000-0000-0000-0000-000000000000}"/>
              <w15:appearance w15:val="hidden"/>
            </w:sdtPr>
            <w:sdtEndPr>
              <w:rPr>
                <w:rFonts w:eastAsiaTheme="minorEastAsia" w:cstheme="minorBidi"/>
                <w:b/>
                <w:color w:val="256D9D" w:themeColor="accent2" w:themeShade="BF"/>
                <w:sz w:val="28"/>
                <w:szCs w:val="22"/>
              </w:rPr>
            </w:sdtEndPr>
            <w:sdtContent>
              <w:p w14:paraId="1B8D0A02" w14:textId="1F851EB8" w:rsidR="00AB450D" w:rsidRPr="00E83555" w:rsidRDefault="005E6017" w:rsidP="00AB450D">
                <w:pPr>
                  <w:pStyle w:val="Heading1"/>
                  <w:rPr>
                    <w:color w:val="256D9D" w:themeColor="accent2" w:themeShade="BF"/>
                  </w:rPr>
                </w:pPr>
                <w:r w:rsidRPr="00E83555">
                  <w:rPr>
                    <w:color w:val="256D9D" w:themeColor="accent2" w:themeShade="BF"/>
                  </w:rPr>
                  <w:t>Technical On-Page/On-Site Issues</w:t>
                </w:r>
              </w:p>
              <w:p w14:paraId="24B30C57" w14:textId="77777777" w:rsidR="007229EF" w:rsidRDefault="006B5724" w:rsidP="00AB450D">
                <w:pPr>
                  <w:pStyle w:val="Heading2"/>
                  <w:rPr>
                    <w:color w:val="256D9D" w:themeColor="accent2" w:themeShade="BF"/>
                  </w:rPr>
                </w:pPr>
                <w:r w:rsidRPr="00E83555">
                  <w:rPr>
                    <w:color w:val="256D9D" w:themeColor="accent2" w:themeShade="BF"/>
                  </w:rPr>
                  <w:t>Factors that are Negatively Affecting the Site</w:t>
                </w:r>
              </w:p>
              <w:p w14:paraId="3AE500EC" w14:textId="77777777" w:rsidR="007229EF" w:rsidRDefault="007229EF" w:rsidP="007229EF"/>
              <w:p w14:paraId="0CC5B89C" w14:textId="00569ADA" w:rsidR="00AB450D" w:rsidRPr="007229EF" w:rsidRDefault="00307FD3" w:rsidP="007229EF">
                <w:r>
                  <w:rPr>
                    <w:noProof/>
                  </w:rPr>
                  <w:drawing>
                    <wp:inline distT="0" distB="0" distL="0" distR="0" wp14:anchorId="02A68EF8" wp14:editId="574EAD2E">
                      <wp:extent cx="6309360" cy="3550920"/>
                      <wp:effectExtent l="0" t="0" r="0" b="0"/>
                      <wp:docPr id="4" name="Picture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309360" cy="3550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14:paraId="1847EFE6" w14:textId="77777777" w:rsidR="00AB450D" w:rsidRPr="00E83555" w:rsidRDefault="00AB450D" w:rsidP="00AB450D">
            <w:pPr>
              <w:rPr>
                <w:color w:val="256D9D" w:themeColor="accent2" w:themeShade="BF"/>
              </w:rPr>
            </w:pPr>
          </w:p>
          <w:p w14:paraId="3C0E6441" w14:textId="0E2C0B8C" w:rsidR="006F5447" w:rsidRDefault="006B5724" w:rsidP="00A8481A">
            <w:pPr>
              <w:pStyle w:val="Content"/>
              <w:rPr>
                <w:color w:val="256D9D" w:themeColor="accent2" w:themeShade="BF"/>
              </w:rPr>
            </w:pPr>
            <w:r w:rsidRPr="00E83555">
              <w:rPr>
                <w:color w:val="256D9D" w:themeColor="accent2" w:themeShade="BF"/>
              </w:rPr>
              <w:t>The problem</w:t>
            </w:r>
            <w:r w:rsidR="00AB450D" w:rsidRPr="00E83555">
              <w:rPr>
                <w:color w:val="256D9D" w:themeColor="accent2" w:themeShade="BF"/>
              </w:rPr>
              <w:t>:</w:t>
            </w:r>
            <w:r w:rsidR="00307FD3">
              <w:rPr>
                <w:color w:val="256D9D" w:themeColor="accent2" w:themeShade="BF"/>
              </w:rPr>
              <w:t xml:space="preserve"> </w:t>
            </w:r>
            <w:r w:rsidR="00F73809">
              <w:rPr>
                <w:color w:val="256D9D" w:themeColor="accent2" w:themeShade="BF"/>
              </w:rPr>
              <w:t>Link Issues</w:t>
            </w:r>
          </w:p>
          <w:p w14:paraId="4AC3A159" w14:textId="019AADD7" w:rsidR="00F73809" w:rsidRDefault="00F73809" w:rsidP="00A8481A">
            <w:pPr>
              <w:pStyle w:val="Content"/>
              <w:rPr>
                <w:color w:val="256D9D" w:themeColor="accent2" w:themeShade="BF"/>
              </w:rPr>
            </w:pPr>
          </w:p>
          <w:p w14:paraId="260BD0DF" w14:textId="2921EFD4" w:rsidR="00F73809" w:rsidRDefault="00F73809" w:rsidP="00A8481A">
            <w:pPr>
              <w:pStyle w:val="Content"/>
              <w:rPr>
                <w:color w:val="256D9D" w:themeColor="accent2" w:themeShade="BF"/>
              </w:rPr>
            </w:pPr>
            <w:r>
              <w:rPr>
                <w:noProof/>
                <w:color w:val="256D9D" w:themeColor="accent2" w:themeShade="BF"/>
              </w:rPr>
              <w:lastRenderedPageBreak/>
              <w:drawing>
                <wp:inline distT="0" distB="0" distL="0" distR="0" wp14:anchorId="22D8F735" wp14:editId="4AB1FC1E">
                  <wp:extent cx="6309360" cy="35509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9360" cy="355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7AC86F" w14:textId="77777777" w:rsidR="00F73809" w:rsidRPr="00E83555" w:rsidRDefault="00F73809" w:rsidP="00A8481A">
            <w:pPr>
              <w:pStyle w:val="Content"/>
              <w:rPr>
                <w:color w:val="256D9D" w:themeColor="accent2" w:themeShade="BF"/>
              </w:rPr>
            </w:pPr>
          </w:p>
          <w:p w14:paraId="31DD3BCB" w14:textId="4F10CC3C" w:rsidR="006F5447" w:rsidRPr="00E83555" w:rsidRDefault="00A8481A" w:rsidP="009F1F95">
            <w:pPr>
              <w:pStyle w:val="Content"/>
              <w:rPr>
                <w:color w:val="256D9D" w:themeColor="accent2" w:themeShade="BF"/>
              </w:rPr>
            </w:pPr>
            <w:r w:rsidRPr="00E83555">
              <w:rPr>
                <w:color w:val="256D9D" w:themeColor="accent2" w:themeShade="BF"/>
              </w:rPr>
              <w:t>The solution:</w:t>
            </w:r>
            <w:r w:rsidR="00CF56E9">
              <w:rPr>
                <w:color w:val="256D9D" w:themeColor="accent2" w:themeShade="BF"/>
              </w:rPr>
              <w:t xml:space="preserve"> Ensure the</w:t>
            </w:r>
            <w:r w:rsidR="00A51D24">
              <w:rPr>
                <w:color w:val="256D9D" w:themeColor="accent2" w:themeShade="BF"/>
              </w:rPr>
              <w:t xml:space="preserve"> links are visible to the visitors of the site</w:t>
            </w:r>
            <w:r w:rsidR="008D091D">
              <w:rPr>
                <w:color w:val="256D9D" w:themeColor="accent2" w:themeShade="BF"/>
              </w:rPr>
              <w:t xml:space="preserve">. </w:t>
            </w:r>
          </w:p>
          <w:p w14:paraId="33337666" w14:textId="2BEB4337" w:rsidR="006F5447" w:rsidRPr="00E83555" w:rsidRDefault="006F5447" w:rsidP="006F5447">
            <w:pPr>
              <w:pStyle w:val="Heading1"/>
              <w:rPr>
                <w:color w:val="256D9D" w:themeColor="accent2" w:themeShade="BF"/>
              </w:rPr>
            </w:pPr>
            <w:r w:rsidRPr="00E83555">
              <w:rPr>
                <w:color w:val="256D9D" w:themeColor="accent2" w:themeShade="BF"/>
              </w:rPr>
              <w:t>Information Architecture</w:t>
            </w:r>
            <w:r w:rsidR="009A2747" w:rsidRPr="00E83555">
              <w:rPr>
                <w:color w:val="256D9D" w:themeColor="accent2" w:themeShade="BF"/>
              </w:rPr>
              <w:t xml:space="preserve"> &amp; Internal Link Structure</w:t>
            </w:r>
          </w:p>
          <w:p w14:paraId="5851E83E" w14:textId="06453D7D" w:rsidR="006F5447" w:rsidRPr="00E83555" w:rsidRDefault="00F136A4" w:rsidP="006F5447">
            <w:pPr>
              <w:pStyle w:val="Heading2"/>
              <w:rPr>
                <w:color w:val="256D9D" w:themeColor="accent2" w:themeShade="BF"/>
              </w:rPr>
            </w:pPr>
            <w:r w:rsidRPr="00E83555">
              <w:rPr>
                <w:color w:val="256D9D" w:themeColor="accent2" w:themeShade="BF"/>
              </w:rPr>
              <w:t>Importance of Information Hierarchy</w:t>
            </w:r>
          </w:p>
          <w:p w14:paraId="7F2F6D21" w14:textId="5C1953BC" w:rsidR="00EF47A3" w:rsidRPr="00D50917" w:rsidRDefault="00257AA6" w:rsidP="00AB450D">
            <w:pPr>
              <w:rPr>
                <w:b w:val="0"/>
                <w:bCs/>
                <w:color w:val="256D9D" w:themeColor="accent2" w:themeShade="BF"/>
              </w:rPr>
            </w:pPr>
            <w:r>
              <w:rPr>
                <w:b w:val="0"/>
                <w:bCs/>
                <w:color w:val="256D9D" w:themeColor="accent2" w:themeShade="BF"/>
              </w:rPr>
              <w:t xml:space="preserve">eBay’s sitemap can be seen here: </w:t>
            </w:r>
            <w:hyperlink r:id="rId11" w:history="1">
              <w:r w:rsidR="002814AE" w:rsidRPr="00D64FBB">
                <w:rPr>
                  <w:rStyle w:val="Hyperlink"/>
                  <w:b w:val="0"/>
                  <w:bCs/>
                  <w:color w:val="256D9D" w:themeColor="hyperlink" w:themeShade="BF"/>
                </w:rPr>
                <w:t>https://pages.ebay.com/sitemap.html</w:t>
              </w:r>
            </w:hyperlink>
          </w:p>
          <w:p w14:paraId="425C5658" w14:textId="235AAAE9" w:rsidR="00EF47A3" w:rsidRPr="00E83555" w:rsidRDefault="00EF47A3" w:rsidP="00EF47A3">
            <w:pPr>
              <w:pStyle w:val="Heading1"/>
              <w:rPr>
                <w:color w:val="256D9D" w:themeColor="accent2" w:themeShade="BF"/>
              </w:rPr>
            </w:pPr>
            <w:r w:rsidRPr="00E83555">
              <w:rPr>
                <w:color w:val="256D9D" w:themeColor="accent2" w:themeShade="BF"/>
              </w:rPr>
              <w:t>User Experience</w:t>
            </w:r>
          </w:p>
          <w:p w14:paraId="424AB27B" w14:textId="7C73D504" w:rsidR="00EF47A3" w:rsidRPr="00E83555" w:rsidRDefault="00EF47A3" w:rsidP="009F1F95">
            <w:pPr>
              <w:pStyle w:val="Heading2"/>
              <w:rPr>
                <w:color w:val="256D9D" w:themeColor="accent2" w:themeShade="BF"/>
              </w:rPr>
            </w:pPr>
            <w:r w:rsidRPr="00E83555">
              <w:rPr>
                <w:color w:val="256D9D" w:themeColor="accent2" w:themeShade="BF"/>
              </w:rPr>
              <w:t xml:space="preserve">Importance of </w:t>
            </w:r>
            <w:r w:rsidR="00BF2EA2" w:rsidRPr="00E83555">
              <w:rPr>
                <w:color w:val="256D9D" w:themeColor="accent2" w:themeShade="BF"/>
              </w:rPr>
              <w:t>Usability</w:t>
            </w:r>
          </w:p>
          <w:p w14:paraId="46ADFA77" w14:textId="2507147D" w:rsidR="00EF47A3" w:rsidRDefault="007E573E" w:rsidP="00EF47A3">
            <w:pPr>
              <w:pStyle w:val="Content"/>
              <w:rPr>
                <w:color w:val="256D9D" w:themeColor="accent2" w:themeShade="BF"/>
              </w:rPr>
            </w:pPr>
            <w:r>
              <w:rPr>
                <w:color w:val="256D9D" w:themeColor="accent2" w:themeShade="BF"/>
              </w:rPr>
              <w:t xml:space="preserve">First impressions: The search bar is the most important part of an e-commerce site. In </w:t>
            </w:r>
            <w:r w:rsidR="00CB67DE">
              <w:rPr>
                <w:color w:val="256D9D" w:themeColor="accent2" w:themeShade="BF"/>
              </w:rPr>
              <w:t>eBay’s</w:t>
            </w:r>
            <w:r>
              <w:rPr>
                <w:color w:val="256D9D" w:themeColor="accent2" w:themeShade="BF"/>
              </w:rPr>
              <w:t xml:space="preserve"> case, it is very visible and easy to </w:t>
            </w:r>
            <w:r w:rsidR="00AC4DFB">
              <w:rPr>
                <w:color w:val="256D9D" w:themeColor="accent2" w:themeShade="BF"/>
              </w:rPr>
              <w:t>navigate.</w:t>
            </w:r>
            <w:r w:rsidR="009F16EA">
              <w:rPr>
                <w:color w:val="256D9D" w:themeColor="accent2" w:themeShade="BF"/>
              </w:rPr>
              <w:t xml:space="preserve"> Some websites you have click “Search” </w:t>
            </w:r>
            <w:r w:rsidR="002C763F">
              <w:rPr>
                <w:color w:val="256D9D" w:themeColor="accent2" w:themeShade="BF"/>
              </w:rPr>
              <w:t>for</w:t>
            </w:r>
            <w:r w:rsidR="009F16EA">
              <w:rPr>
                <w:color w:val="256D9D" w:themeColor="accent2" w:themeShade="BF"/>
              </w:rPr>
              <w:t xml:space="preserve"> the search bar to appear. </w:t>
            </w:r>
            <w:r w:rsidR="00CB67DE">
              <w:rPr>
                <w:color w:val="256D9D" w:themeColor="accent2" w:themeShade="BF"/>
              </w:rPr>
              <w:t>eBay’s</w:t>
            </w:r>
            <w:r w:rsidR="002C763F">
              <w:rPr>
                <w:color w:val="256D9D" w:themeColor="accent2" w:themeShade="BF"/>
              </w:rPr>
              <w:t xml:space="preserve"> opening page makes it easy for the customer to start their search and get to the product they are looking for.</w:t>
            </w:r>
          </w:p>
          <w:p w14:paraId="30419509" w14:textId="77777777" w:rsidR="00475D74" w:rsidRDefault="00475D74" w:rsidP="00EF47A3">
            <w:pPr>
              <w:pStyle w:val="Content"/>
              <w:rPr>
                <w:color w:val="256D9D" w:themeColor="accent2" w:themeShade="BF"/>
              </w:rPr>
            </w:pPr>
          </w:p>
          <w:p w14:paraId="41E03817" w14:textId="77777777" w:rsidR="00AB450D" w:rsidRDefault="001F356C" w:rsidP="00475D74">
            <w:pPr>
              <w:pStyle w:val="Content"/>
              <w:rPr>
                <w:color w:val="256D9D" w:themeColor="accent2" w:themeShade="BF"/>
              </w:rPr>
            </w:pPr>
            <w:r>
              <w:rPr>
                <w:color w:val="256D9D" w:themeColor="accent2" w:themeShade="BF"/>
              </w:rPr>
              <w:lastRenderedPageBreak/>
              <w:t xml:space="preserve">After searching: Search results need to be easy and not complicated. </w:t>
            </w:r>
            <w:r w:rsidR="00427087">
              <w:rPr>
                <w:color w:val="256D9D" w:themeColor="accent2" w:themeShade="BF"/>
              </w:rPr>
              <w:t xml:space="preserve">The basic details should be shown, for example: </w:t>
            </w:r>
            <w:r w:rsidR="004B51DE">
              <w:rPr>
                <w:color w:val="256D9D" w:themeColor="accent2" w:themeShade="BF"/>
              </w:rPr>
              <w:t xml:space="preserve">title, </w:t>
            </w:r>
            <w:r w:rsidR="00427087">
              <w:rPr>
                <w:color w:val="256D9D" w:themeColor="accent2" w:themeShade="BF"/>
              </w:rPr>
              <w:t>picture, price</w:t>
            </w:r>
            <w:r w:rsidR="004B51DE">
              <w:rPr>
                <w:color w:val="256D9D" w:themeColor="accent2" w:themeShade="BF"/>
              </w:rPr>
              <w:t xml:space="preserve"> and shipping/arrival date.</w:t>
            </w:r>
            <w:r w:rsidR="0003698B">
              <w:rPr>
                <w:color w:val="256D9D" w:themeColor="accent2" w:themeShade="BF"/>
              </w:rPr>
              <w:t xml:space="preserve"> </w:t>
            </w:r>
            <w:r w:rsidR="00260944">
              <w:rPr>
                <w:color w:val="256D9D" w:themeColor="accent2" w:themeShade="BF"/>
              </w:rPr>
              <w:t xml:space="preserve">eBay is a good platform in this sense because </w:t>
            </w:r>
            <w:r w:rsidR="00973B2B">
              <w:rPr>
                <w:color w:val="256D9D" w:themeColor="accent2" w:themeShade="BF"/>
              </w:rPr>
              <w:t xml:space="preserve">the customer is able to contact the seller and get questions asked. The search results </w:t>
            </w:r>
            <w:r w:rsidR="00166C6F">
              <w:rPr>
                <w:color w:val="256D9D" w:themeColor="accent2" w:themeShade="BF"/>
              </w:rPr>
              <w:t xml:space="preserve">are organized </w:t>
            </w:r>
            <w:r w:rsidR="00937A20">
              <w:rPr>
                <w:color w:val="256D9D" w:themeColor="accent2" w:themeShade="BF"/>
              </w:rPr>
              <w:t xml:space="preserve">based on </w:t>
            </w:r>
            <w:r w:rsidR="00565897">
              <w:rPr>
                <w:color w:val="256D9D" w:themeColor="accent2" w:themeShade="BF"/>
              </w:rPr>
              <w:t>seller rating</w:t>
            </w:r>
            <w:r w:rsidR="00475D74">
              <w:rPr>
                <w:color w:val="256D9D" w:themeColor="accent2" w:themeShade="BF"/>
              </w:rPr>
              <w:t xml:space="preserve"> and how many times a product has been sold</w:t>
            </w:r>
            <w:r w:rsidR="00565897">
              <w:rPr>
                <w:color w:val="256D9D" w:themeColor="accent2" w:themeShade="BF"/>
              </w:rPr>
              <w:t xml:space="preserve">, most likely, and may not fit the customers wishes exactly. </w:t>
            </w:r>
            <w:r w:rsidR="0003698B">
              <w:rPr>
                <w:color w:val="256D9D" w:themeColor="accent2" w:themeShade="BF"/>
              </w:rPr>
              <w:t>Filters also need to be present</w:t>
            </w:r>
            <w:r w:rsidR="00807C69">
              <w:rPr>
                <w:color w:val="256D9D" w:themeColor="accent2" w:themeShade="BF"/>
              </w:rPr>
              <w:t xml:space="preserve"> for the customer to be able to narrow down the search before starting to scroll through the products. </w:t>
            </w:r>
          </w:p>
          <w:p w14:paraId="671BD348" w14:textId="77777777" w:rsidR="00EE42B1" w:rsidRDefault="00EE42B1" w:rsidP="00475D74">
            <w:pPr>
              <w:pStyle w:val="Content"/>
              <w:rPr>
                <w:color w:val="256D9D" w:themeColor="accent2" w:themeShade="BF"/>
              </w:rPr>
            </w:pPr>
          </w:p>
          <w:p w14:paraId="22B98256" w14:textId="1A580E17" w:rsidR="00EE42B1" w:rsidRPr="00475D74" w:rsidRDefault="00EE42B1" w:rsidP="00475D74">
            <w:pPr>
              <w:pStyle w:val="Content"/>
              <w:rPr>
                <w:color w:val="256D9D" w:themeColor="accent2" w:themeShade="BF"/>
              </w:rPr>
            </w:pPr>
            <w:r>
              <w:rPr>
                <w:color w:val="256D9D" w:themeColor="accent2" w:themeShade="BF"/>
              </w:rPr>
              <w:t xml:space="preserve">Category Pages: These pages are useful </w:t>
            </w:r>
            <w:r w:rsidR="00694FDE">
              <w:rPr>
                <w:color w:val="256D9D" w:themeColor="accent2" w:themeShade="BF"/>
              </w:rPr>
              <w:t xml:space="preserve">for a customer who is looking for a type of product but may not know which brand they are looking for or </w:t>
            </w:r>
            <w:r w:rsidR="00E3664B">
              <w:rPr>
                <w:color w:val="256D9D" w:themeColor="accent2" w:themeShade="BF"/>
              </w:rPr>
              <w:t xml:space="preserve">not looking for a specific type of product. These customers who just browse would also find a good site. </w:t>
            </w:r>
            <w:r w:rsidR="003779B8">
              <w:rPr>
                <w:color w:val="256D9D" w:themeColor="accent2" w:themeShade="BF"/>
              </w:rPr>
              <w:t xml:space="preserve">eBay give categories like Toys, </w:t>
            </w:r>
            <w:r w:rsidR="00D67380">
              <w:rPr>
                <w:color w:val="256D9D" w:themeColor="accent2" w:themeShade="BF"/>
              </w:rPr>
              <w:t>Electronics and Fashion. If a customer goes to the site to browse, they may not have a product in mind but since it is such an easily-navigable site, they may end up buying a product.</w:t>
            </w:r>
          </w:p>
        </w:tc>
      </w:tr>
    </w:tbl>
    <w:p w14:paraId="03605F5F" w14:textId="77777777" w:rsidR="0087605E" w:rsidRPr="00E83555" w:rsidRDefault="0087605E" w:rsidP="00DF027C">
      <w:pPr>
        <w:rPr>
          <w:color w:val="256D9D" w:themeColor="accent2" w:themeShade="BF"/>
        </w:rPr>
      </w:pPr>
    </w:p>
    <w:sectPr w:rsidR="0087605E" w:rsidRPr="00E83555" w:rsidSect="00DF027C">
      <w:headerReference w:type="default" r:id="rId12"/>
      <w:footerReference w:type="default" r:id="rId13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CF9687" w14:textId="77777777" w:rsidR="00E95255" w:rsidRDefault="00E95255">
      <w:r>
        <w:separator/>
      </w:r>
    </w:p>
    <w:p w14:paraId="0FCE736A" w14:textId="77777777" w:rsidR="00E95255" w:rsidRDefault="00E95255"/>
  </w:endnote>
  <w:endnote w:type="continuationSeparator" w:id="0">
    <w:p w14:paraId="568F003D" w14:textId="77777777" w:rsidR="00E95255" w:rsidRDefault="00E95255">
      <w:r>
        <w:continuationSeparator/>
      </w:r>
    </w:p>
    <w:p w14:paraId="470914ED" w14:textId="77777777" w:rsidR="00E95255" w:rsidRDefault="00E9525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734C6B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54783F4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2D7D72" w14:textId="77777777" w:rsidR="00E95255" w:rsidRDefault="00E95255">
      <w:r>
        <w:separator/>
      </w:r>
    </w:p>
    <w:p w14:paraId="353278A0" w14:textId="77777777" w:rsidR="00E95255" w:rsidRDefault="00E95255"/>
  </w:footnote>
  <w:footnote w:type="continuationSeparator" w:id="0">
    <w:p w14:paraId="79D585AC" w14:textId="77777777" w:rsidR="00E95255" w:rsidRDefault="00E95255">
      <w:r>
        <w:continuationSeparator/>
      </w:r>
    </w:p>
    <w:p w14:paraId="0F76148B" w14:textId="77777777" w:rsidR="00E95255" w:rsidRDefault="00E9525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5D099F88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285EEF28" w14:textId="77777777" w:rsidR="00D077E9" w:rsidRDefault="00D077E9">
          <w:pPr>
            <w:pStyle w:val="Header"/>
          </w:pPr>
        </w:p>
      </w:tc>
    </w:tr>
  </w:tbl>
  <w:p w14:paraId="553A019E" w14:textId="77777777" w:rsidR="00D077E9" w:rsidRDefault="00D077E9" w:rsidP="00D077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CBA"/>
    <w:rsid w:val="0002482E"/>
    <w:rsid w:val="0003698B"/>
    <w:rsid w:val="000378E3"/>
    <w:rsid w:val="00050324"/>
    <w:rsid w:val="000A0150"/>
    <w:rsid w:val="000E63C9"/>
    <w:rsid w:val="00130E9D"/>
    <w:rsid w:val="00150A6D"/>
    <w:rsid w:val="00166C6F"/>
    <w:rsid w:val="00185B35"/>
    <w:rsid w:val="001E5CFA"/>
    <w:rsid w:val="001F2BC8"/>
    <w:rsid w:val="001F356C"/>
    <w:rsid w:val="001F5F6B"/>
    <w:rsid w:val="00243EBC"/>
    <w:rsid w:val="00246A35"/>
    <w:rsid w:val="00256FD7"/>
    <w:rsid w:val="00257AA6"/>
    <w:rsid w:val="00260944"/>
    <w:rsid w:val="00280061"/>
    <w:rsid w:val="002814AE"/>
    <w:rsid w:val="00281DE9"/>
    <w:rsid w:val="00284348"/>
    <w:rsid w:val="002C763F"/>
    <w:rsid w:val="002F51F5"/>
    <w:rsid w:val="00307FD3"/>
    <w:rsid w:val="00312137"/>
    <w:rsid w:val="00330359"/>
    <w:rsid w:val="0033762F"/>
    <w:rsid w:val="00366C7E"/>
    <w:rsid w:val="003779B8"/>
    <w:rsid w:val="00384EA3"/>
    <w:rsid w:val="003A39A1"/>
    <w:rsid w:val="003C2191"/>
    <w:rsid w:val="003D3863"/>
    <w:rsid w:val="004110DE"/>
    <w:rsid w:val="00427087"/>
    <w:rsid w:val="0044085A"/>
    <w:rsid w:val="00463D92"/>
    <w:rsid w:val="00475D74"/>
    <w:rsid w:val="004B21A5"/>
    <w:rsid w:val="004B3571"/>
    <w:rsid w:val="004B51DE"/>
    <w:rsid w:val="005037F0"/>
    <w:rsid w:val="00516A86"/>
    <w:rsid w:val="005275F6"/>
    <w:rsid w:val="00531CBA"/>
    <w:rsid w:val="00565897"/>
    <w:rsid w:val="00572102"/>
    <w:rsid w:val="00581631"/>
    <w:rsid w:val="005E6017"/>
    <w:rsid w:val="005F1BB0"/>
    <w:rsid w:val="00646FBC"/>
    <w:rsid w:val="00656C4D"/>
    <w:rsid w:val="00694FDE"/>
    <w:rsid w:val="006B5724"/>
    <w:rsid w:val="006E5716"/>
    <w:rsid w:val="006F5447"/>
    <w:rsid w:val="007229EF"/>
    <w:rsid w:val="007302B3"/>
    <w:rsid w:val="00730733"/>
    <w:rsid w:val="00730E3A"/>
    <w:rsid w:val="00736AAF"/>
    <w:rsid w:val="00765B2A"/>
    <w:rsid w:val="00783A34"/>
    <w:rsid w:val="007C6B52"/>
    <w:rsid w:val="007D16C5"/>
    <w:rsid w:val="007E573E"/>
    <w:rsid w:val="00807C69"/>
    <w:rsid w:val="008278B7"/>
    <w:rsid w:val="00847CB3"/>
    <w:rsid w:val="00862FE4"/>
    <w:rsid w:val="0086389A"/>
    <w:rsid w:val="0087605E"/>
    <w:rsid w:val="008B1FEE"/>
    <w:rsid w:val="008D091D"/>
    <w:rsid w:val="00903C32"/>
    <w:rsid w:val="00916B16"/>
    <w:rsid w:val="009173B9"/>
    <w:rsid w:val="0093335D"/>
    <w:rsid w:val="0093613E"/>
    <w:rsid w:val="00937A20"/>
    <w:rsid w:val="00943026"/>
    <w:rsid w:val="0096179F"/>
    <w:rsid w:val="00966B81"/>
    <w:rsid w:val="00973B2B"/>
    <w:rsid w:val="009A2747"/>
    <w:rsid w:val="009C7720"/>
    <w:rsid w:val="009F16EA"/>
    <w:rsid w:val="009F1F95"/>
    <w:rsid w:val="009F3ACC"/>
    <w:rsid w:val="00A23AFA"/>
    <w:rsid w:val="00A31B3E"/>
    <w:rsid w:val="00A51D24"/>
    <w:rsid w:val="00A532F3"/>
    <w:rsid w:val="00A8481A"/>
    <w:rsid w:val="00A8489E"/>
    <w:rsid w:val="00AB450D"/>
    <w:rsid w:val="00AC29F3"/>
    <w:rsid w:val="00AC4DFB"/>
    <w:rsid w:val="00AF1D6B"/>
    <w:rsid w:val="00B231E5"/>
    <w:rsid w:val="00B4561A"/>
    <w:rsid w:val="00B832F7"/>
    <w:rsid w:val="00BF2EA2"/>
    <w:rsid w:val="00C02B87"/>
    <w:rsid w:val="00C4086D"/>
    <w:rsid w:val="00CA1896"/>
    <w:rsid w:val="00CB5B28"/>
    <w:rsid w:val="00CB67DE"/>
    <w:rsid w:val="00CF5371"/>
    <w:rsid w:val="00CF56E9"/>
    <w:rsid w:val="00D0323A"/>
    <w:rsid w:val="00D0559F"/>
    <w:rsid w:val="00D077E9"/>
    <w:rsid w:val="00D42CB7"/>
    <w:rsid w:val="00D50917"/>
    <w:rsid w:val="00D5413D"/>
    <w:rsid w:val="00D570A9"/>
    <w:rsid w:val="00D67380"/>
    <w:rsid w:val="00D70D02"/>
    <w:rsid w:val="00D770C7"/>
    <w:rsid w:val="00D86945"/>
    <w:rsid w:val="00D90290"/>
    <w:rsid w:val="00DD152F"/>
    <w:rsid w:val="00DE213F"/>
    <w:rsid w:val="00DF027C"/>
    <w:rsid w:val="00E00A32"/>
    <w:rsid w:val="00E203CD"/>
    <w:rsid w:val="00E22ACD"/>
    <w:rsid w:val="00E3664B"/>
    <w:rsid w:val="00E620B0"/>
    <w:rsid w:val="00E81B40"/>
    <w:rsid w:val="00E83555"/>
    <w:rsid w:val="00E95255"/>
    <w:rsid w:val="00EE42B1"/>
    <w:rsid w:val="00EF47A3"/>
    <w:rsid w:val="00EF555B"/>
    <w:rsid w:val="00F027BB"/>
    <w:rsid w:val="00F11DCF"/>
    <w:rsid w:val="00F136A4"/>
    <w:rsid w:val="00F162EA"/>
    <w:rsid w:val="00F430A5"/>
    <w:rsid w:val="00F52D27"/>
    <w:rsid w:val="00F73809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575BEA"/>
  <w15:docId w15:val="{43174452-DDEF-4136-997D-0A91D29B8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DefaultParagraphFont"/>
    <w:uiPriority w:val="99"/>
    <w:unhideWhenUsed/>
    <w:rsid w:val="002814AE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4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pages.ebay.com/sitemap.html" TargetMode="Externa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ubil\AppData\Local\Microsoft\Office\16.0\DTS\en-US%7b36A93386-9B89-4979-A565-D73369A3786E%7d\%7b7D0FC33C-EED5-4C72-8684-88C66204687D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313F3CC39444037AB34D49CD8FB4C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36DD33-265F-45BE-9226-00C540AD4AA2}"/>
      </w:docPartPr>
      <w:docPartBody>
        <w:p w:rsidR="00835BE5" w:rsidRDefault="00253E35">
          <w:pPr>
            <w:pStyle w:val="5313F3CC39444037AB34D49CD8FB4C54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March 13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D045677F12D64206A11F7671B2FA8E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439572-3DE9-423D-A41C-1C306FAD50BF}"/>
      </w:docPartPr>
      <w:docPartBody>
        <w:p w:rsidR="00835BE5" w:rsidRDefault="00253E35">
          <w:pPr>
            <w:pStyle w:val="D045677F12D64206A11F7671B2FA8E99"/>
          </w:pPr>
          <w:r>
            <w:t>COMPANY NAME</w:t>
          </w:r>
        </w:p>
      </w:docPartBody>
    </w:docPart>
    <w:docPart>
      <w:docPartPr>
        <w:name w:val="2F433DE4C1074D7A9523672036D8B4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F88E39-C50F-468F-AC80-6C92F34A0D6E}"/>
      </w:docPartPr>
      <w:docPartBody>
        <w:p w:rsidR="00835BE5" w:rsidRDefault="00C30245" w:rsidP="00C30245">
          <w:pPr>
            <w:pStyle w:val="2F433DE4C1074D7A9523672036D8B402"/>
          </w:pPr>
          <w:r>
            <w:t>Your Name</w:t>
          </w:r>
        </w:p>
      </w:docPartBody>
    </w:docPart>
    <w:docPart>
      <w:docPartPr>
        <w:name w:val="D04E3C6DB85749E3B2E25A2ADD6474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F36E56-797A-46B4-BCEC-0011239BBDF3}"/>
      </w:docPartPr>
      <w:docPartBody>
        <w:p w:rsidR="00835BE5" w:rsidRDefault="00C30245" w:rsidP="00C30245">
          <w:pPr>
            <w:pStyle w:val="D04E3C6DB85749E3B2E25A2ADD6474D3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245"/>
    <w:rsid w:val="00253E35"/>
    <w:rsid w:val="00835BE5"/>
    <w:rsid w:val="00940B01"/>
    <w:rsid w:val="00C30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5313F3CC39444037AB34D49CD8FB4C54">
    <w:name w:val="5313F3CC39444037AB34D49CD8FB4C54"/>
  </w:style>
  <w:style w:type="paragraph" w:customStyle="1" w:styleId="D045677F12D64206A11F7671B2FA8E99">
    <w:name w:val="D045677F12D64206A11F7671B2FA8E99"/>
  </w:style>
  <w:style w:type="paragraph" w:customStyle="1" w:styleId="2F433DE4C1074D7A9523672036D8B402">
    <w:name w:val="2F433DE4C1074D7A9523672036D8B402"/>
    <w:rsid w:val="00C30245"/>
  </w:style>
  <w:style w:type="paragraph" w:customStyle="1" w:styleId="D04E3C6DB85749E3B2E25A2ADD6474D3">
    <w:name w:val="D04E3C6DB85749E3B2E25A2ADD6474D3"/>
    <w:rsid w:val="00C3024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Kubilay Cagatay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{7D0FC33C-EED5-4C72-8684-88C66204687D}tf16392850_win32.dotx</Template>
  <TotalTime>81</TotalTime>
  <Pages>4</Pages>
  <Words>294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Kubilay Cagatay</dc:creator>
  <cp:keywords/>
  <cp:lastModifiedBy>Kubilay Cagatay</cp:lastModifiedBy>
  <cp:revision>59</cp:revision>
  <cp:lastPrinted>2006-08-01T17:47:00Z</cp:lastPrinted>
  <dcterms:created xsi:type="dcterms:W3CDTF">2021-03-14T03:38:00Z</dcterms:created>
  <dcterms:modified xsi:type="dcterms:W3CDTF">2021-03-15T01:17:00Z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